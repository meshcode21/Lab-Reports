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714C" w14:textId="77777777" w:rsidR="000F2987" w:rsidRDefault="00000000" w:rsidP="009445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Tribhuvan University</w:t>
      </w:r>
    </w:p>
    <w:p w14:paraId="3ACCC4C8" w14:textId="6B8ABE3A" w:rsidR="000F2987" w:rsidRPr="00A156DA" w:rsidRDefault="00000000" w:rsidP="00A156D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Institute Of Science and Technology</w:t>
      </w:r>
    </w:p>
    <w:p w14:paraId="5CA5EF44" w14:textId="48466E22" w:rsidR="000F2987" w:rsidRDefault="00674E9F" w:rsidP="00944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50FBE531" wp14:editId="6A9476A5">
            <wp:extent cx="1401445" cy="1490345"/>
            <wp:effectExtent l="0" t="0" r="8255" b="14605"/>
            <wp:docPr id="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1490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D00867" w14:textId="77777777" w:rsidR="00A156DA" w:rsidRDefault="00A156DA" w:rsidP="00944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F02DC" w14:textId="77777777" w:rsidR="00A156DA" w:rsidRPr="00A156DA" w:rsidRDefault="00A156DA" w:rsidP="00A156D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56DA">
        <w:rPr>
          <w:rFonts w:ascii="Times New Roman" w:hAnsi="Times New Roman" w:cs="Times New Roman"/>
          <w:b/>
          <w:bCs/>
          <w:sz w:val="32"/>
          <w:szCs w:val="32"/>
        </w:rPr>
        <w:t>Prithvi Narayan Campus</w:t>
      </w:r>
    </w:p>
    <w:p w14:paraId="609D920E" w14:textId="41B242A8" w:rsidR="00A156DA" w:rsidRPr="00A156DA" w:rsidRDefault="00A156DA" w:rsidP="00A156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56DA">
        <w:rPr>
          <w:rFonts w:ascii="Times New Roman" w:hAnsi="Times New Roman" w:cs="Times New Roman"/>
          <w:b/>
          <w:bCs/>
          <w:sz w:val="28"/>
          <w:szCs w:val="28"/>
        </w:rPr>
        <w:t>BSc.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156DA">
        <w:rPr>
          <w:rFonts w:ascii="Times New Roman" w:hAnsi="Times New Roman" w:cs="Times New Roman"/>
          <w:b/>
          <w:bCs/>
          <w:sz w:val="28"/>
          <w:szCs w:val="28"/>
        </w:rPr>
        <w:t>CSIT Program</w:t>
      </w:r>
    </w:p>
    <w:p w14:paraId="27AE36F4" w14:textId="77777777" w:rsidR="00A156DA" w:rsidRDefault="00A156DA" w:rsidP="00944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D8EFE6" w14:textId="77777777" w:rsidR="000F2987" w:rsidRDefault="000F2987" w:rsidP="00944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82F7B" w14:textId="10E55817" w:rsidR="000F2987" w:rsidRDefault="00A156DA" w:rsidP="0094450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Lab Report</w:t>
      </w:r>
    </w:p>
    <w:p w14:paraId="2AC2753A" w14:textId="5AB91F00" w:rsidR="000F2987" w:rsidRDefault="00000000" w:rsidP="00944507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r w:rsidR="000B5351">
        <w:rPr>
          <w:rFonts w:ascii="Times New Roman" w:hAnsi="Times New Roman" w:cs="Times New Roman"/>
          <w:sz w:val="32"/>
          <w:szCs w:val="32"/>
        </w:rPr>
        <w:t>Compiler design and Construction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0117E8FF" w14:textId="77777777" w:rsidR="000F2987" w:rsidRDefault="00000000" w:rsidP="00944507">
      <w:pPr>
        <w:spacing w:beforeLines="100" w:before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</w:rPr>
        <mc:AlternateContent>
          <mc:Choice Requires="wpg">
            <w:drawing>
              <wp:inline distT="0" distB="0" distL="114300" distR="114300" wp14:anchorId="14F76C33" wp14:editId="5A4C71B0">
                <wp:extent cx="767715" cy="1493520"/>
                <wp:effectExtent l="12700" t="12700" r="32385" b="3048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715" cy="1493520"/>
                          <a:chOff x="8641" y="3937"/>
                          <a:chExt cx="1209" cy="3390"/>
                        </a:xfrm>
                      </wpg:grpSpPr>
                      <wps:wsp>
                        <wps:cNvPr id="1" name="Straight Connector 1"/>
                        <wps:cNvCnPr/>
                        <wps:spPr>
                          <a:xfrm flipH="1">
                            <a:off x="9227" y="3937"/>
                            <a:ext cx="37" cy="3391"/>
                          </a:xfrm>
                          <a:prstGeom prst="line">
                            <a:avLst/>
                          </a:prstGeom>
                          <a:ln w="31750" cap="rnd">
                            <a:solidFill>
                              <a:prstClr val="black"/>
                            </a:solidFill>
                            <a:round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8641" y="4425"/>
                            <a:ext cx="30" cy="2415"/>
                          </a:xfrm>
                          <a:prstGeom prst="line">
                            <a:avLst/>
                          </a:prstGeom>
                          <a:ln w="31750" cap="rnd">
                            <a:solidFill>
                              <a:prstClr val="black"/>
                            </a:solidFill>
                            <a:round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9820" y="4425"/>
                            <a:ext cx="30" cy="2415"/>
                          </a:xfrm>
                          <a:prstGeom prst="line">
                            <a:avLst/>
                          </a:prstGeom>
                          <a:ln w="31750" cap="rnd">
                            <a:solidFill>
                              <a:prstClr val="black"/>
                            </a:solidFill>
                            <a:round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F2F6E7" id="Group 2" o:spid="_x0000_s1026" style="width:60.45pt;height:117.6pt;mso-position-horizontal-relative:char;mso-position-vertical-relative:line" coordorigin="8641,3937" coordsize="1209,33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">
                <v:line id="Straight Connector 1" o:spid="_x0000_s1027" style="position:absolute;flip:x;visibility:visible;mso-wrap-style:square" from="9227,3937" to="9264,732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" strokeweight="2.5pt">
                  <v:stroke endcap="round"/>
                </v:line>
                <v:line id="Straight Connector 3" o:spid="_x0000_s1028" style="position:absolute;visibility:visible;mso-wrap-style:square" from="8641,4425" to="8671,68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" strokeweight="2.5pt">
                  <v:stroke endcap="round"/>
                </v:line>
                <v:line id="Straight Connector 5" o:spid="_x0000_s1029" style="position:absolute;visibility:visible;mso-wrap-style:square" from="9820,4425" to="9850,68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" strokeweight="2.5pt">
                  <v:stroke endcap="round"/>
                </v:line>
                <w10:anchorlock/>
              </v:group>
            </w:pict>
          </mc:Fallback>
        </mc:AlternateContent>
      </w:r>
    </w:p>
    <w:p w14:paraId="0D523796" w14:textId="77777777" w:rsidR="000F2987" w:rsidRDefault="000F2987" w:rsidP="009445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2B2AC5" w14:textId="77777777" w:rsidR="000F2987" w:rsidRDefault="00000000" w:rsidP="00944507">
      <w:pPr>
        <w:spacing w:line="360" w:lineRule="auto"/>
        <w:jc w:val="center"/>
        <w:rPr>
          <w:sz w:val="32"/>
          <w:szCs w:val="32"/>
          <w:u w:val="single"/>
        </w:rPr>
      </w:pP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u w:val="single"/>
          <w:lang w:bidi="ar"/>
        </w:rPr>
        <w:t>Submitted To</w:t>
      </w:r>
    </w:p>
    <w:p w14:paraId="61148C29" w14:textId="6879A63C" w:rsidR="000F2987" w:rsidRPr="00674E9F" w:rsidRDefault="00000000" w:rsidP="00944507">
      <w:pPr>
        <w:pStyle w:val="p1"/>
        <w:spacing w:line="276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674E9F">
        <w:rPr>
          <w:rFonts w:ascii="Times New Roman" w:eastAsia="SimSun" w:hAnsi="Times New Roman"/>
          <w:b/>
          <w:bCs/>
          <w:sz w:val="32"/>
          <w:szCs w:val="32"/>
          <w:lang w:val="en-US" w:eastAsia="zh-CN" w:bidi="ar"/>
        </w:rPr>
        <w:t>Mr</w:t>
      </w:r>
      <w:r w:rsidR="000B5351">
        <w:rPr>
          <w:rFonts w:ascii="Times New Roman" w:eastAsia="SimSun" w:hAnsi="Times New Roman"/>
          <w:b/>
          <w:bCs/>
          <w:sz w:val="32"/>
          <w:szCs w:val="32"/>
          <w:lang w:val="en-US" w:eastAsia="zh-CN" w:bidi="ar"/>
        </w:rPr>
        <w:t>. Tara Bahadur Thapa</w:t>
      </w:r>
    </w:p>
    <w:p w14:paraId="6C51F91D" w14:textId="77777777" w:rsidR="000F2987" w:rsidRDefault="00000000" w:rsidP="00944507">
      <w:pPr>
        <w:jc w:val="center"/>
      </w:pPr>
      <w:r>
        <w:rPr>
          <w:rFonts w:ascii="Times New Roman" w:eastAsia="SimSun" w:hAnsi="Times New Roman" w:cs="Times New Roman"/>
          <w:color w:val="000000"/>
          <w:sz w:val="31"/>
          <w:szCs w:val="31"/>
          <w:lang w:bidi="ar"/>
        </w:rPr>
        <w:t>Department of Computer Science &amp; Information Technology</w:t>
      </w:r>
    </w:p>
    <w:p w14:paraId="1FCECB91" w14:textId="77777777" w:rsidR="000F2987" w:rsidRDefault="00000000" w:rsidP="00944507">
      <w:pPr>
        <w:jc w:val="center"/>
        <w:rPr>
          <w:rFonts w:ascii="Times New Roman" w:eastAsia="SimSun" w:hAnsi="Times New Roman" w:cs="Times New Roman"/>
          <w:color w:val="000000"/>
          <w:sz w:val="31"/>
          <w:szCs w:val="31"/>
          <w:lang w:bidi="ar"/>
        </w:rPr>
      </w:pPr>
      <w:r>
        <w:rPr>
          <w:rFonts w:ascii="Times New Roman" w:eastAsia="SimSun" w:hAnsi="Times New Roman" w:cs="Times New Roman"/>
          <w:color w:val="000000"/>
          <w:sz w:val="31"/>
          <w:szCs w:val="31"/>
          <w:lang w:bidi="ar"/>
        </w:rPr>
        <w:t>Prithvi Narayan Campus, Pokhara</w:t>
      </w:r>
    </w:p>
    <w:p w14:paraId="5B644115" w14:textId="77777777" w:rsidR="000F2987" w:rsidRDefault="000F2987" w:rsidP="009445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021A071" w14:textId="77777777" w:rsidR="000F2987" w:rsidRDefault="00000000" w:rsidP="0094450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Submitted By</w:t>
      </w:r>
    </w:p>
    <w:p w14:paraId="1514D26A" w14:textId="77777777" w:rsidR="000F2987" w:rsidRDefault="00000000" w:rsidP="009445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Mahesh Kumar Udas</w:t>
      </w:r>
    </w:p>
    <w:p w14:paraId="5AD8EB4C" w14:textId="32B5148E" w:rsidR="000F2987" w:rsidRDefault="00000000" w:rsidP="00944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No. 21</w:t>
      </w:r>
      <w:r w:rsidR="0024322C">
        <w:rPr>
          <w:rFonts w:ascii="Times New Roman" w:hAnsi="Times New Roman" w:cs="Times New Roman"/>
          <w:b/>
          <w:bCs/>
          <w:sz w:val="28"/>
          <w:szCs w:val="28"/>
        </w:rPr>
        <w:t xml:space="preserve"> (80012149)</w:t>
      </w:r>
    </w:p>
    <w:p w14:paraId="4EC7A4B1" w14:textId="77777777" w:rsidR="000F2987" w:rsidRDefault="00000000" w:rsidP="00944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2080 Batch</w:t>
      </w:r>
    </w:p>
    <w:p w14:paraId="5C05EB39" w14:textId="77777777" w:rsidR="000F2987" w:rsidRDefault="000F2987" w:rsidP="00944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1388"/>
        <w:gridCol w:w="4636"/>
      </w:tblGrid>
      <w:tr w:rsidR="000F2987" w14:paraId="4ED3CD61" w14:textId="77777777">
        <w:trPr>
          <w:trHeight w:val="696"/>
        </w:trPr>
        <w:tc>
          <w:tcPr>
            <w:tcW w:w="4658" w:type="dxa"/>
            <w:vAlign w:val="center"/>
          </w:tcPr>
          <w:p w14:paraId="6A1DCA23" w14:textId="77777777" w:rsidR="000F2987" w:rsidRDefault="00000000" w:rsidP="00944507">
            <w:pPr>
              <w:widowControl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2B38DF45" wp14:editId="3FDA2778">
                      <wp:extent cx="1678940" cy="403860"/>
                      <wp:effectExtent l="6350" t="6350" r="10160" b="8890"/>
                      <wp:docPr id="4" name="Rectangle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6575" y="8788400"/>
                                <a:ext cx="1678940" cy="40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rect id="_x0000_s1026" o:spid="_x0000_s1026" o:spt="1" style="height:31.8pt;width:132.2pt;v-text-anchor:middle;" fillcolor="#FFFFFF [3212]" filled="t" stroked="t" coordsize="21600,21600" o:gfxdata="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ZMutC0wAAAAQBAAAPAAAAAAAAAAEAIAAAACIAAABkcnMvZG93bnJldi54&#10;bWxQSwECFAAUAAAACACHTuJAwN6HDXECAAADBQAADgAAAAAAAAABACAAAAAiAQAAZHJzL2Uyb0Rv&#10;Yy54bWxQSwUGAAAAAAYABgBZAQAABQY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  <w10:wrap type="none"/>
                      <w10:anchorlock/>
                    </v:rect>
                  </w:pict>
                </mc:Fallback>
              </mc:AlternateContent>
            </w:r>
          </w:p>
          <w:p w14:paraId="13E09827" w14:textId="77777777" w:rsidR="000F2987" w:rsidRDefault="00000000" w:rsidP="00944507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u w:val="single"/>
              </w:rPr>
              <w:t>Internal Examiner</w:t>
            </w:r>
          </w:p>
        </w:tc>
        <w:tc>
          <w:tcPr>
            <w:tcW w:w="1388" w:type="dxa"/>
            <w:vAlign w:val="center"/>
          </w:tcPr>
          <w:p w14:paraId="2A39D82D" w14:textId="77777777" w:rsidR="000F2987" w:rsidRDefault="000F2987" w:rsidP="00944507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36" w:type="dxa"/>
            <w:vAlign w:val="center"/>
          </w:tcPr>
          <w:p w14:paraId="0826FF2F" w14:textId="77777777" w:rsidR="000F2987" w:rsidRDefault="00000000" w:rsidP="00944507">
            <w:pPr>
              <w:widowControl/>
              <w:jc w:val="center"/>
              <w:rPr>
                <w:rFonts w:ascii="Times New Roman" w:hAnsi="Times New Roman" w:cs="Times New Roman"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2F28F26C" wp14:editId="50E8EC2E">
                      <wp:extent cx="1678940" cy="403860"/>
                      <wp:effectExtent l="6350" t="6350" r="10160" b="8890"/>
                      <wp:docPr id="6" name="Rectangle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6575" y="8788400"/>
                                <a:ext cx="1678940" cy="40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rect id="_x0000_s1026" o:spid="_x0000_s1026" o:spt="1" style="height:31.8pt;width:132.2pt;v-text-anchor:middle;" fillcolor="#FFFFFF [3212]" filled="t" stroked="t" coordsize="21600,21600" o:gfxdata="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ZMutC0wAAAAQBAAAPAAAAAAAAAAEAIAAAACIAAABkcnMvZG93bnJldi54&#10;bWxQSwECFAAUAAAACACHTuJA+mBgbnECAAADBQAADgAAAAAAAAABACAAAAAiAQAAZHJzL2Uyb0Rv&#10;Yy54bWxQSwUGAAAAAAYABgBZAQAABQYAAAAA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  <w10:wrap type="none"/>
                      <w10:anchorlock/>
                    </v:rect>
                  </w:pict>
                </mc:Fallback>
              </mc:AlternateContent>
            </w:r>
          </w:p>
          <w:p w14:paraId="5B185077" w14:textId="77777777" w:rsidR="000F2987" w:rsidRDefault="00000000" w:rsidP="00944507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u w:val="single"/>
              </w:rPr>
              <w:t>External Examiner</w:t>
            </w:r>
          </w:p>
        </w:tc>
      </w:tr>
    </w:tbl>
    <w:p w14:paraId="3D1CDD20" w14:textId="77777777" w:rsidR="000F2987" w:rsidRDefault="000F2987" w:rsidP="00A156DA">
      <w:pPr>
        <w:rPr>
          <w:rFonts w:ascii="Times New Roman" w:hAnsi="Times New Roman" w:cs="Times New Roman"/>
          <w:b/>
          <w:bCs/>
          <w:sz w:val="32"/>
          <w:szCs w:val="32"/>
        </w:rPr>
        <w:sectPr w:rsidR="000F2987"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175BDDAF" w14:textId="77777777" w:rsidR="000F2987" w:rsidRDefault="000F2987" w:rsidP="00A156DA">
      <w:pPr>
        <w:rPr>
          <w:rFonts w:ascii="Times New Roman" w:hAnsi="Times New Roman" w:cs="Times New Roman"/>
          <w:b/>
          <w:bCs/>
        </w:rPr>
      </w:pPr>
    </w:p>
    <w:p w14:paraId="3A5439DF" w14:textId="133A9EF4" w:rsidR="000F2987" w:rsidRDefault="00DE2F1B" w:rsidP="0094450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>
        <w:rPr>
          <w:rFonts w:ascii="Times New Roman" w:hAnsi="Times New Roman" w:cs="Times New Roman"/>
          <w:sz w:val="32"/>
          <w:szCs w:val="32"/>
        </w:rPr>
        <w:t xml:space="preserve"> Year / </w:t>
      </w:r>
      <w:r w:rsidR="00A6418D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sz w:val="32"/>
          <w:szCs w:val="32"/>
        </w:rPr>
        <w:t xml:space="preserve"> Semester</w:t>
      </w:r>
    </w:p>
    <w:sectPr w:rsidR="000F2987">
      <w:type w:val="continuous"/>
      <w:pgSz w:w="11906" w:h="16838"/>
      <w:pgMar w:top="1152" w:right="1800" w:bottom="57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attachedTemplate r:id="rId1"/>
  <w:defaultTabStop w:val="720"/>
  <w:drawingGridVerticalSpacing w:val="156"/>
  <w:noPunctuationKerning/>
  <w:characterSpacingControl w:val="doNotCompress"/>
  <w:compat>
    <w:spaceForUL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86680"/>
    <w:rsid w:val="000B5351"/>
    <w:rsid w:val="000F2987"/>
    <w:rsid w:val="00172A27"/>
    <w:rsid w:val="0024322C"/>
    <w:rsid w:val="00313118"/>
    <w:rsid w:val="00566DE7"/>
    <w:rsid w:val="00674E9F"/>
    <w:rsid w:val="0075089E"/>
    <w:rsid w:val="00944507"/>
    <w:rsid w:val="00976AC2"/>
    <w:rsid w:val="00A156DA"/>
    <w:rsid w:val="00A6418D"/>
    <w:rsid w:val="00DE2F1B"/>
    <w:rsid w:val="015E72B3"/>
    <w:rsid w:val="024F5F49"/>
    <w:rsid w:val="09002D28"/>
    <w:rsid w:val="15C93989"/>
    <w:rsid w:val="15DB6377"/>
    <w:rsid w:val="171A09FD"/>
    <w:rsid w:val="17A2351C"/>
    <w:rsid w:val="198B0E4B"/>
    <w:rsid w:val="1F3F781F"/>
    <w:rsid w:val="1FD75CE2"/>
    <w:rsid w:val="25245027"/>
    <w:rsid w:val="2C983539"/>
    <w:rsid w:val="2E0F5EA0"/>
    <w:rsid w:val="324C0413"/>
    <w:rsid w:val="32D373F3"/>
    <w:rsid w:val="337B0E24"/>
    <w:rsid w:val="36701DDD"/>
    <w:rsid w:val="381166A9"/>
    <w:rsid w:val="3B306EA8"/>
    <w:rsid w:val="3F4D35EB"/>
    <w:rsid w:val="414F2037"/>
    <w:rsid w:val="41760DE5"/>
    <w:rsid w:val="43EA2075"/>
    <w:rsid w:val="505450D7"/>
    <w:rsid w:val="51D756D4"/>
    <w:rsid w:val="53791ED8"/>
    <w:rsid w:val="55723134"/>
    <w:rsid w:val="57021F5E"/>
    <w:rsid w:val="58BE2FA8"/>
    <w:rsid w:val="59EF511A"/>
    <w:rsid w:val="5BBC6CAB"/>
    <w:rsid w:val="5ED70EBD"/>
    <w:rsid w:val="5F497908"/>
    <w:rsid w:val="625F1D0D"/>
    <w:rsid w:val="63231FB4"/>
    <w:rsid w:val="73E6456E"/>
    <w:rsid w:val="754A1C8D"/>
    <w:rsid w:val="76D121C8"/>
    <w:rsid w:val="77282583"/>
    <w:rsid w:val="7D7D4E70"/>
    <w:rsid w:val="7FED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A620043"/>
  <w15:docId w15:val="{64E5FDEB-8FA0-DC48-B8C4-04A3489E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NP" w:eastAsia="en-US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="Mangal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674E9F"/>
    <w:rPr>
      <w:rFonts w:ascii="Helvetica" w:eastAsia="Times New Roman" w:hAnsi="Helvetica" w:cs="Times New Roman"/>
      <w:color w:val="000000"/>
      <w:lang w:val="en-NP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esh\AppData\Local\Kingsoft\WPS%20Office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C:\Users\Mahesh\AppData\Local\Kingsoft\WPS Office\Normal.wpt</Template>
  <TotalTime>7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</dc:creator>
  <cp:lastModifiedBy>MAHESH KUMAR</cp:lastModifiedBy>
  <cp:revision>6</cp:revision>
  <cp:lastPrinted>2026-01-03T17:36:00Z</cp:lastPrinted>
  <dcterms:created xsi:type="dcterms:W3CDTF">2026-01-03T17:36:00Z</dcterms:created>
  <dcterms:modified xsi:type="dcterms:W3CDTF">2026-09-17T13:02:00Z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2743FC4513E8483CAE8B6B00C839EA61_11</vt:lpwstr>
  </property>
</Properties>
</file>